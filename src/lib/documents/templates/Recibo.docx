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EE4F" w14:textId="77777777" w:rsidR="00031D74" w:rsidRPr="00392FF3" w:rsidRDefault="00031D74" w:rsidP="00392FF3">
      <w:pPr>
        <w:ind w:right="-568"/>
        <w:rPr>
          <w:rFonts w:ascii="Times New Roman" w:hAnsi="Times New Roman" w:cs="Times New Roman"/>
          <w:sz w:val="32"/>
          <w:szCs w:val="32"/>
        </w:rPr>
      </w:pPr>
    </w:p>
    <w:p w14:paraId="6CD81AFE" w14:textId="70DADF72" w:rsidR="0026698C" w:rsidRPr="00A70ED6" w:rsidRDefault="00884A93" w:rsidP="00B51C05">
      <w:pPr>
        <w:ind w:right="424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A70ED6">
        <w:rPr>
          <w:rFonts w:ascii="Times New Roman" w:hAnsi="Times New Roman" w:cs="Times New Roman"/>
          <w:b/>
          <w:bCs/>
          <w:sz w:val="48"/>
          <w:szCs w:val="48"/>
          <w:u w:val="single"/>
        </w:rPr>
        <w:t>RECIBO</w:t>
      </w:r>
    </w:p>
    <w:p w14:paraId="39908061" w14:textId="77777777" w:rsidR="00884A93" w:rsidRPr="00392FF3" w:rsidRDefault="00884A93" w:rsidP="00884A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F45B98" w14:textId="32E2477C" w:rsidR="00884A93" w:rsidRPr="00392FF3" w:rsidRDefault="00884A93" w:rsidP="009E09E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FF3">
        <w:rPr>
          <w:rFonts w:ascii="Times New Roman" w:hAnsi="Times New Roman" w:cs="Times New Roman"/>
          <w:sz w:val="24"/>
          <w:szCs w:val="24"/>
        </w:rPr>
        <w:t xml:space="preserve">O </w:t>
      </w:r>
      <w:r w:rsidR="00392FF3" w:rsidRPr="00A70E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Centro Terapêutico Persev</w:t>
      </w:r>
      <w:r w:rsidRPr="00392FF3">
        <w:rPr>
          <w:rFonts w:ascii="Times New Roman" w:hAnsi="Times New Roman" w:cs="Times New Roman"/>
          <w:sz w:val="24"/>
          <w:szCs w:val="24"/>
        </w:rPr>
        <w:t>,</w:t>
      </w:r>
      <w:r w:rsidR="0035707C" w:rsidRPr="00392FF3">
        <w:rPr>
          <w:rFonts w:ascii="Times New Roman" w:hAnsi="Times New Roman" w:cs="Times New Roman"/>
          <w:sz w:val="24"/>
          <w:szCs w:val="24"/>
        </w:rPr>
        <w:t xml:space="preserve"> </w:t>
      </w:r>
      <w:r w:rsidRPr="00392FF3">
        <w:rPr>
          <w:rFonts w:ascii="Times New Roman" w:hAnsi="Times New Roman" w:cs="Times New Roman"/>
          <w:sz w:val="24"/>
          <w:szCs w:val="24"/>
        </w:rPr>
        <w:t xml:space="preserve">inscrito no Cadastro de Pessoas Jurídicas sob o nº </w:t>
      </w:r>
      <w:r w:rsidRPr="0026698C">
        <w:rPr>
          <w:rFonts w:ascii="Times New Roman" w:hAnsi="Times New Roman" w:cs="Times New Roman"/>
          <w:sz w:val="24"/>
          <w:szCs w:val="24"/>
        </w:rPr>
        <w:t xml:space="preserve">43.724.174/0001-00, </w:t>
      </w:r>
      <w:r w:rsidR="00315249">
        <w:rPr>
          <w:rFonts w:ascii="Times New Roman" w:hAnsi="Times New Roman" w:cs="Times New Roman"/>
          <w:sz w:val="24"/>
          <w:szCs w:val="24"/>
        </w:rPr>
        <w:t xml:space="preserve">com sede em </w:t>
      </w:r>
      <w:r w:rsidRPr="0026698C">
        <w:rPr>
          <w:rFonts w:ascii="Times New Roman" w:hAnsi="Times New Roman" w:cs="Times New Roman"/>
          <w:sz w:val="24"/>
          <w:szCs w:val="24"/>
        </w:rPr>
        <w:t xml:space="preserve">Rua Central da Praia do Rosa, </w:t>
      </w:r>
      <w:r w:rsidR="00392FF3" w:rsidRPr="0026698C">
        <w:rPr>
          <w:rFonts w:ascii="Times New Roman" w:hAnsi="Times New Roman" w:cs="Times New Roman"/>
          <w:sz w:val="24"/>
          <w:szCs w:val="24"/>
        </w:rPr>
        <w:t xml:space="preserve">SN, Bairro: Ibiraquera, </w:t>
      </w:r>
      <w:r w:rsidRPr="0026698C">
        <w:rPr>
          <w:rFonts w:ascii="Times New Roman" w:hAnsi="Times New Roman" w:cs="Times New Roman"/>
          <w:sz w:val="24"/>
          <w:szCs w:val="24"/>
        </w:rPr>
        <w:t>Imbituba</w:t>
      </w:r>
      <w:r w:rsidR="00392FF3" w:rsidRPr="0026698C">
        <w:rPr>
          <w:rFonts w:ascii="Times New Roman" w:hAnsi="Times New Roman" w:cs="Times New Roman"/>
          <w:sz w:val="24"/>
          <w:szCs w:val="24"/>
        </w:rPr>
        <w:t>/SC</w:t>
      </w:r>
      <w:r w:rsidRPr="0026698C">
        <w:rPr>
          <w:rFonts w:ascii="Times New Roman" w:hAnsi="Times New Roman" w:cs="Times New Roman"/>
          <w:sz w:val="24"/>
          <w:szCs w:val="24"/>
        </w:rPr>
        <w:t xml:space="preserve">, declara ter recebido </w:t>
      </w:r>
      <w:r w:rsidR="0035707C" w:rsidRPr="0026698C">
        <w:rPr>
          <w:rFonts w:ascii="Times New Roman" w:hAnsi="Times New Roman" w:cs="Times New Roman"/>
          <w:sz w:val="24"/>
          <w:szCs w:val="24"/>
        </w:rPr>
        <w:t>d</w:t>
      </w:r>
      <w:r w:rsidR="00392FF3" w:rsidRPr="0026698C">
        <w:rPr>
          <w:rFonts w:ascii="Times New Roman" w:hAnsi="Times New Roman" w:cs="Times New Roman"/>
          <w:sz w:val="24"/>
          <w:szCs w:val="24"/>
        </w:rPr>
        <w:t>e</w:t>
      </w:r>
      <w:r w:rsidR="00457094">
        <w:rPr>
          <w:rFonts w:ascii="Times New Roman" w:hAnsi="Times New Roman" w:cs="Times New Roman"/>
          <w:sz w:val="24"/>
          <w:szCs w:val="24"/>
        </w:rPr>
        <w:t xml:space="preserve"> {</w:t>
      </w:r>
      <w:r w:rsidR="00A61010">
        <w:rPr>
          <w:rFonts w:ascii="Times New Roman" w:hAnsi="Times New Roman" w:cs="Times New Roman"/>
          <w:sz w:val="24"/>
          <w:szCs w:val="24"/>
        </w:rPr>
        <w:t>nome_pagante</w:t>
      </w:r>
      <w:r w:rsidR="00457094">
        <w:rPr>
          <w:rFonts w:ascii="Times New Roman" w:hAnsi="Times New Roman" w:cs="Times New Roman"/>
          <w:sz w:val="24"/>
          <w:szCs w:val="24"/>
        </w:rPr>
        <w:t>}</w:t>
      </w:r>
      <w:r w:rsidR="009D5F69">
        <w:rPr>
          <w:rFonts w:ascii="Times New Roman" w:hAnsi="Times New Roman" w:cs="Times New Roman"/>
          <w:sz w:val="24"/>
          <w:szCs w:val="24"/>
        </w:rPr>
        <w:t xml:space="preserve"> </w:t>
      </w:r>
      <w:r w:rsidR="00504F29">
        <w:rPr>
          <w:rFonts w:ascii="Times New Roman" w:hAnsi="Times New Roman" w:cs="Times New Roman"/>
          <w:sz w:val="24"/>
          <w:szCs w:val="24"/>
        </w:rPr>
        <w:t>inscrit</w:t>
      </w:r>
      <w:r w:rsidR="0063383E">
        <w:rPr>
          <w:rFonts w:ascii="Times New Roman" w:hAnsi="Times New Roman" w:cs="Times New Roman"/>
          <w:sz w:val="24"/>
          <w:szCs w:val="24"/>
        </w:rPr>
        <w:t>o</w:t>
      </w:r>
      <w:r w:rsidR="00504F29">
        <w:rPr>
          <w:rFonts w:ascii="Times New Roman" w:hAnsi="Times New Roman" w:cs="Times New Roman"/>
          <w:sz w:val="24"/>
          <w:szCs w:val="24"/>
        </w:rPr>
        <w:t xml:space="preserve"> no Cadastro de Pessoa Física sob Nº</w:t>
      </w:r>
      <w:r w:rsidR="00A61010">
        <w:rPr>
          <w:rFonts w:ascii="Times New Roman" w:hAnsi="Times New Roman" w:cs="Times New Roman"/>
          <w:sz w:val="24"/>
          <w:szCs w:val="24"/>
        </w:rPr>
        <w:t xml:space="preserve"> {cpf_pagante}</w:t>
      </w:r>
      <w:r w:rsidR="00DE56D7">
        <w:rPr>
          <w:rFonts w:ascii="Times New Roman" w:hAnsi="Times New Roman" w:cs="Times New Roman"/>
          <w:sz w:val="24"/>
          <w:szCs w:val="24"/>
        </w:rPr>
        <w:t xml:space="preserve"> </w:t>
      </w:r>
      <w:r w:rsidR="00392FF3" w:rsidRPr="0026698C">
        <w:rPr>
          <w:rFonts w:ascii="Times New Roman" w:hAnsi="Times New Roman" w:cs="Times New Roman"/>
          <w:sz w:val="24"/>
          <w:szCs w:val="24"/>
        </w:rPr>
        <w:t>a importância de R</w:t>
      </w:r>
      <w:r w:rsidR="00C25790">
        <w:rPr>
          <w:rFonts w:ascii="Times New Roman" w:hAnsi="Times New Roman" w:cs="Times New Roman"/>
          <w:sz w:val="24"/>
          <w:szCs w:val="24"/>
        </w:rPr>
        <w:t>$</w:t>
      </w:r>
      <w:r w:rsidR="00CC7BDB">
        <w:rPr>
          <w:rFonts w:ascii="Times New Roman" w:hAnsi="Times New Roman" w:cs="Times New Roman"/>
          <w:sz w:val="24"/>
          <w:szCs w:val="24"/>
        </w:rPr>
        <w:t xml:space="preserve"> </w:t>
      </w:r>
      <w:r w:rsidR="00A61010">
        <w:rPr>
          <w:rFonts w:ascii="Times New Roman" w:hAnsi="Times New Roman" w:cs="Times New Roman"/>
          <w:sz w:val="24"/>
          <w:szCs w:val="24"/>
        </w:rPr>
        <w:t>{</w:t>
      </w:r>
      <w:r w:rsidR="009E09EA">
        <w:rPr>
          <w:rFonts w:ascii="Times New Roman" w:hAnsi="Times New Roman" w:cs="Times New Roman"/>
          <w:sz w:val="24"/>
          <w:szCs w:val="24"/>
        </w:rPr>
        <w:t>valor_num</w:t>
      </w:r>
      <w:r w:rsidR="00A61010">
        <w:rPr>
          <w:rFonts w:ascii="Times New Roman" w:hAnsi="Times New Roman" w:cs="Times New Roman"/>
          <w:sz w:val="24"/>
          <w:szCs w:val="24"/>
        </w:rPr>
        <w:t>}</w:t>
      </w:r>
      <w:r w:rsidR="0035707C" w:rsidRPr="0026698C">
        <w:rPr>
          <w:rFonts w:ascii="Times New Roman" w:hAnsi="Times New Roman" w:cs="Times New Roman"/>
          <w:sz w:val="24"/>
          <w:szCs w:val="24"/>
        </w:rPr>
        <w:t xml:space="preserve"> </w:t>
      </w:r>
      <w:r w:rsidR="00392FF3" w:rsidRPr="0026698C">
        <w:rPr>
          <w:rFonts w:ascii="Times New Roman" w:hAnsi="Times New Roman" w:cs="Times New Roman"/>
          <w:sz w:val="24"/>
          <w:szCs w:val="24"/>
        </w:rPr>
        <w:t>(</w:t>
      </w:r>
      <w:r w:rsidR="00904BD9">
        <w:rPr>
          <w:rFonts w:ascii="Times New Roman" w:hAnsi="Times New Roman" w:cs="Times New Roman"/>
          <w:sz w:val="24"/>
          <w:szCs w:val="24"/>
        </w:rPr>
        <w:t>{</w:t>
      </w:r>
      <w:sdt>
        <w:sdtPr>
          <w:rPr>
            <w:rFonts w:ascii="Times New Roman" w:hAnsi="Times New Roman" w:cs="Times New Roman"/>
            <w:sz w:val="24"/>
            <w:szCs w:val="24"/>
          </w:rPr>
          <w:id w:val="1175999143"/>
          <w:placeholder>
            <w:docPart w:val="1866CDAFD71A4DAE8E8187C854D82FDF"/>
          </w:placeholder>
        </w:sdtPr>
        <w:sdtContent>
          <w:r w:rsidR="009E09EA">
            <w:rPr>
              <w:rFonts w:ascii="Times New Roman" w:hAnsi="Times New Roman" w:cs="Times New Roman"/>
              <w:sz w:val="24"/>
              <w:szCs w:val="24"/>
            </w:rPr>
            <w:t>valor_extenso</w:t>
          </w:r>
          <w:r w:rsidR="00904BD9">
            <w:rPr>
              <w:rFonts w:ascii="Times New Roman" w:hAnsi="Times New Roman" w:cs="Times New Roman"/>
              <w:sz w:val="24"/>
              <w:szCs w:val="24"/>
            </w:rPr>
            <w:t>}</w:t>
          </w:r>
        </w:sdtContent>
      </w:sdt>
      <w:r w:rsidR="00392FF3" w:rsidRPr="0026698C">
        <w:rPr>
          <w:rFonts w:ascii="Times New Roman" w:hAnsi="Times New Roman" w:cs="Times New Roman"/>
          <w:sz w:val="24"/>
          <w:szCs w:val="24"/>
        </w:rPr>
        <w:t>)</w:t>
      </w:r>
      <w:r w:rsidR="00EB54B5">
        <w:rPr>
          <w:rFonts w:ascii="Times New Roman" w:hAnsi="Times New Roman" w:cs="Times New Roman"/>
          <w:sz w:val="24"/>
          <w:szCs w:val="24"/>
        </w:rPr>
        <w:t xml:space="preserve">, </w:t>
      </w:r>
      <w:r w:rsidR="00EC7BAD">
        <w:rPr>
          <w:rFonts w:ascii="Times New Roman" w:hAnsi="Times New Roman" w:cs="Times New Roman"/>
          <w:sz w:val="24"/>
          <w:szCs w:val="24"/>
        </w:rPr>
        <w:t>referente</w:t>
      </w:r>
      <w:r w:rsidR="009E09EA">
        <w:rPr>
          <w:rFonts w:ascii="Times New Roman" w:hAnsi="Times New Roman" w:cs="Times New Roman"/>
          <w:sz w:val="24"/>
          <w:szCs w:val="24"/>
        </w:rPr>
        <w:t xml:space="preserve"> </w:t>
      </w:r>
      <w:r w:rsidR="00904BD9">
        <w:rPr>
          <w:rFonts w:ascii="Times New Roman" w:hAnsi="Times New Roman" w:cs="Times New Roman"/>
          <w:sz w:val="24"/>
          <w:szCs w:val="24"/>
        </w:rPr>
        <w:t xml:space="preserve">a(o) </w:t>
      </w:r>
      <w:r w:rsidR="00D00764">
        <w:rPr>
          <w:rFonts w:ascii="Times New Roman" w:hAnsi="Times New Roman" w:cs="Times New Roman"/>
          <w:sz w:val="24"/>
          <w:szCs w:val="24"/>
        </w:rPr>
        <w:t xml:space="preserve">{motivo}. </w:t>
      </w:r>
      <w:r w:rsidRPr="00392FF3">
        <w:rPr>
          <w:rFonts w:ascii="Times New Roman" w:hAnsi="Times New Roman" w:cs="Times New Roman"/>
          <w:sz w:val="24"/>
          <w:szCs w:val="24"/>
        </w:rPr>
        <w:t>Por ser verdade, firmo o presente:</w:t>
      </w:r>
    </w:p>
    <w:p w14:paraId="564418E2" w14:textId="3E0081AA" w:rsidR="006B2410" w:rsidRPr="00392FF3" w:rsidRDefault="006B2410" w:rsidP="006B2410">
      <w:pPr>
        <w:ind w:left="708"/>
        <w:jc w:val="right"/>
        <w:rPr>
          <w:rFonts w:ascii="Times New Roman" w:hAnsi="Times New Roman" w:cs="Times New Roman"/>
          <w:sz w:val="24"/>
          <w:szCs w:val="24"/>
        </w:rPr>
      </w:pPr>
      <w:r w:rsidRPr="00392FF3">
        <w:rPr>
          <w:rFonts w:ascii="Times New Roman" w:hAnsi="Times New Roman" w:cs="Times New Roman"/>
          <w:sz w:val="24"/>
          <w:szCs w:val="24"/>
        </w:rPr>
        <w:t>Imbituba,</w:t>
      </w:r>
      <w:r w:rsidR="00D00764">
        <w:rPr>
          <w:rFonts w:ascii="Times New Roman" w:hAnsi="Times New Roman" w:cs="Times New Roman"/>
          <w:sz w:val="24"/>
          <w:szCs w:val="24"/>
        </w:rPr>
        <w:t xml:space="preserve"> {data_</w:t>
      </w:r>
      <w:r w:rsidR="00904BD9">
        <w:rPr>
          <w:rFonts w:ascii="Times New Roman" w:hAnsi="Times New Roman" w:cs="Times New Roman"/>
          <w:sz w:val="24"/>
          <w:szCs w:val="24"/>
        </w:rPr>
        <w:t>atual</w:t>
      </w:r>
      <w:r w:rsidR="00D00764">
        <w:rPr>
          <w:rFonts w:ascii="Times New Roman" w:hAnsi="Times New Roman" w:cs="Times New Roman"/>
          <w:sz w:val="24"/>
          <w:szCs w:val="24"/>
        </w:rPr>
        <w:t>}</w:t>
      </w:r>
    </w:p>
    <w:p w14:paraId="306ABC59" w14:textId="77777777" w:rsidR="00884A93" w:rsidRPr="00392FF3" w:rsidRDefault="00884A93" w:rsidP="006B241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8E0B1B8" w14:textId="77777777" w:rsidR="00884A93" w:rsidRDefault="00884A93" w:rsidP="00B51C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0EC526" w14:textId="77777777" w:rsidR="00884A93" w:rsidRDefault="00884A93" w:rsidP="00884A9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E8FA3DF" w14:textId="77777777" w:rsidR="00B51C05" w:rsidRPr="00392FF3" w:rsidRDefault="00B51C05" w:rsidP="00884A9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4AE0C76" w14:textId="125FC5D8" w:rsidR="00884A93" w:rsidRPr="00392FF3" w:rsidRDefault="0063383E" w:rsidP="0063383E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884A93" w:rsidRPr="00392FF3">
        <w:rPr>
          <w:rFonts w:ascii="Times New Roman" w:hAnsi="Times New Roman" w:cs="Times New Roman"/>
          <w:sz w:val="24"/>
          <w:szCs w:val="24"/>
        </w:rPr>
        <w:t>___</w:t>
      </w:r>
      <w:r w:rsidR="004D5451">
        <w:rPr>
          <w:rFonts w:ascii="Times New Roman" w:hAnsi="Times New Roman" w:cs="Times New Roman"/>
          <w:sz w:val="24"/>
          <w:szCs w:val="24"/>
        </w:rPr>
        <w:t>__</w:t>
      </w:r>
      <w:r w:rsidR="00884A93" w:rsidRPr="00392FF3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14:paraId="2109E8D1" w14:textId="1A45BC45" w:rsidR="00916B4D" w:rsidRDefault="00EB669F" w:rsidP="0063383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CENTRO TERAPEUTICO PERSEV</w:t>
      </w:r>
    </w:p>
    <w:p w14:paraId="61AD7779" w14:textId="77777777" w:rsidR="005814D3" w:rsidRDefault="005814D3" w:rsidP="00F12E9B">
      <w:pPr>
        <w:rPr>
          <w:rFonts w:ascii="Times New Roman" w:hAnsi="Times New Roman" w:cs="Times New Roman"/>
          <w:sz w:val="24"/>
          <w:szCs w:val="24"/>
        </w:rPr>
      </w:pPr>
    </w:p>
    <w:p w14:paraId="19ECDF96" w14:textId="77777777" w:rsidR="005814D3" w:rsidRDefault="005814D3" w:rsidP="00F12E9B">
      <w:pPr>
        <w:rPr>
          <w:rFonts w:ascii="Times New Roman" w:hAnsi="Times New Roman" w:cs="Times New Roman"/>
          <w:sz w:val="24"/>
          <w:szCs w:val="24"/>
        </w:rPr>
      </w:pPr>
    </w:p>
    <w:p w14:paraId="4D340108" w14:textId="77777777" w:rsidR="005814D3" w:rsidRDefault="005814D3" w:rsidP="00F12E9B">
      <w:pPr>
        <w:rPr>
          <w:rFonts w:ascii="Times New Roman" w:hAnsi="Times New Roman" w:cs="Times New Roman"/>
          <w:sz w:val="24"/>
          <w:szCs w:val="24"/>
        </w:rPr>
      </w:pPr>
    </w:p>
    <w:p w14:paraId="4707F146" w14:textId="77777777" w:rsidR="005814D3" w:rsidRDefault="005814D3" w:rsidP="00F12E9B">
      <w:pPr>
        <w:rPr>
          <w:rFonts w:ascii="Times New Roman" w:hAnsi="Times New Roman" w:cs="Times New Roman"/>
          <w:sz w:val="24"/>
          <w:szCs w:val="24"/>
        </w:rPr>
      </w:pPr>
    </w:p>
    <w:p w14:paraId="5AB91BD5" w14:textId="465F89A1" w:rsidR="005814D3" w:rsidRDefault="005814D3" w:rsidP="00F12E9B">
      <w:pPr>
        <w:rPr>
          <w:rFonts w:ascii="Times New Roman" w:hAnsi="Times New Roman" w:cs="Times New Roman"/>
          <w:sz w:val="24"/>
          <w:szCs w:val="24"/>
        </w:rPr>
      </w:pPr>
    </w:p>
    <w:p w14:paraId="33EA4E32" w14:textId="77777777" w:rsidR="005E29F0" w:rsidRDefault="005E29F0" w:rsidP="00F12E9B">
      <w:pPr>
        <w:rPr>
          <w:rFonts w:ascii="Times New Roman" w:hAnsi="Times New Roman" w:cs="Times New Roman"/>
          <w:sz w:val="24"/>
          <w:szCs w:val="24"/>
        </w:rPr>
      </w:pPr>
    </w:p>
    <w:sectPr w:rsidR="005E29F0" w:rsidSect="007327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709" w:right="1133" w:bottom="1417" w:left="170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9D64E" w14:textId="77777777" w:rsidR="005134E6" w:rsidRDefault="005134E6" w:rsidP="00031D74">
      <w:pPr>
        <w:spacing w:after="0" w:line="240" w:lineRule="auto"/>
      </w:pPr>
      <w:r>
        <w:separator/>
      </w:r>
    </w:p>
  </w:endnote>
  <w:endnote w:type="continuationSeparator" w:id="0">
    <w:p w14:paraId="50992C1F" w14:textId="77777777" w:rsidR="005134E6" w:rsidRDefault="005134E6" w:rsidP="00031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3C55D" w14:textId="77777777" w:rsidR="00A27AF6" w:rsidRDefault="00A27A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1AC5A" w14:textId="77777777" w:rsidR="00031D74" w:rsidRPr="00392FF3" w:rsidRDefault="00031D74" w:rsidP="00031D74">
    <w:pPr>
      <w:spacing w:after="204"/>
      <w:ind w:left="59" w:hanging="59"/>
      <w:jc w:val="center"/>
      <w:rPr>
        <w:rFonts w:ascii="Times New Roman" w:hAnsi="Times New Roman" w:cs="Times New Roman"/>
        <w:b/>
        <w:bCs/>
      </w:rPr>
    </w:pPr>
    <w:r w:rsidRPr="00392FF3">
      <w:rPr>
        <w:rFonts w:ascii="Times New Roman" w:eastAsia="Cambria" w:hAnsi="Times New Roman" w:cs="Times New Roman"/>
        <w:b/>
        <w:bCs/>
        <w:i/>
        <w:sz w:val="16"/>
      </w:rPr>
      <w:t xml:space="preserve">E-mail: </w:t>
    </w:r>
    <w:r w:rsidRPr="00392FF3">
      <w:rPr>
        <w:rFonts w:ascii="Times New Roman" w:eastAsia="Cambria" w:hAnsi="Times New Roman" w:cs="Times New Roman"/>
        <w:b/>
        <w:bCs/>
        <w:i/>
        <w:color w:val="0563C1"/>
        <w:sz w:val="16"/>
        <w:u w:val="single" w:color="0563C1"/>
      </w:rPr>
      <w:t>persev.adm@gmail.com</w:t>
    </w:r>
    <w:r w:rsidRPr="00392FF3">
      <w:rPr>
        <w:rFonts w:ascii="Times New Roman" w:eastAsia="Cambria" w:hAnsi="Times New Roman" w:cs="Times New Roman"/>
        <w:b/>
        <w:bCs/>
        <w:i/>
        <w:sz w:val="16"/>
      </w:rPr>
      <w:t xml:space="preserve"> – Cel.: (48) </w:t>
    </w:r>
    <w:r w:rsidR="00F04134" w:rsidRPr="00392FF3">
      <w:rPr>
        <w:rFonts w:ascii="Times New Roman" w:eastAsia="Cambria" w:hAnsi="Times New Roman" w:cs="Times New Roman"/>
        <w:b/>
        <w:bCs/>
        <w:i/>
        <w:sz w:val="16"/>
      </w:rPr>
      <w:t>99163-6933</w:t>
    </w:r>
  </w:p>
  <w:p w14:paraId="33ADEBDC" w14:textId="77777777" w:rsidR="00031D74" w:rsidRPr="00392FF3" w:rsidRDefault="00F04134" w:rsidP="00031D74">
    <w:pPr>
      <w:spacing w:after="204"/>
      <w:jc w:val="center"/>
      <w:rPr>
        <w:rFonts w:ascii="Times New Roman" w:hAnsi="Times New Roman" w:cs="Times New Roman"/>
        <w:b/>
        <w:bCs/>
      </w:rPr>
    </w:pPr>
    <w:r w:rsidRPr="00392FF3">
      <w:rPr>
        <w:rFonts w:ascii="Times New Roman" w:eastAsia="Cambria" w:hAnsi="Times New Roman" w:cs="Times New Roman"/>
        <w:b/>
        <w:bCs/>
        <w:i/>
        <w:sz w:val="16"/>
      </w:rPr>
      <w:t xml:space="preserve">CENTRO TERAPEUTICO PERSEV </w:t>
    </w:r>
    <w:r w:rsidR="00031D74" w:rsidRPr="00392FF3">
      <w:rPr>
        <w:rFonts w:ascii="Times New Roman" w:eastAsia="Cambria" w:hAnsi="Times New Roman" w:cs="Times New Roman"/>
        <w:b/>
        <w:bCs/>
        <w:i/>
        <w:sz w:val="16"/>
      </w:rPr>
      <w:t>LTDA. - CNPJ: Nº 43.724.174/0001-00</w:t>
    </w:r>
  </w:p>
  <w:p w14:paraId="323E37BB" w14:textId="77777777" w:rsidR="00031D74" w:rsidRPr="00392FF3" w:rsidRDefault="00031D74" w:rsidP="00031D74">
    <w:pPr>
      <w:spacing w:after="0"/>
      <w:jc w:val="center"/>
      <w:rPr>
        <w:rFonts w:ascii="Times New Roman" w:hAnsi="Times New Roman" w:cs="Times New Roman"/>
        <w:b/>
        <w:bCs/>
      </w:rPr>
    </w:pPr>
    <w:r w:rsidRPr="00392FF3">
      <w:rPr>
        <w:rFonts w:ascii="Times New Roman" w:eastAsia="Cambria" w:hAnsi="Times New Roman" w:cs="Times New Roman"/>
        <w:b/>
        <w:bCs/>
        <w:i/>
        <w:sz w:val="16"/>
      </w:rPr>
      <w:t>Rua Central da Praia do Rosa, Ibiraquera, Imbituba – SC / CEP: 88780-000</w:t>
    </w:r>
  </w:p>
  <w:p w14:paraId="17ECCE7D" w14:textId="77777777" w:rsidR="00031D74" w:rsidRDefault="00031D7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17BC8" w14:textId="77777777" w:rsidR="00A27AF6" w:rsidRDefault="00A27A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44B18" w14:textId="77777777" w:rsidR="005134E6" w:rsidRDefault="005134E6" w:rsidP="00031D74">
      <w:pPr>
        <w:spacing w:after="0" w:line="240" w:lineRule="auto"/>
      </w:pPr>
      <w:r>
        <w:separator/>
      </w:r>
    </w:p>
  </w:footnote>
  <w:footnote w:type="continuationSeparator" w:id="0">
    <w:p w14:paraId="577A9A12" w14:textId="77777777" w:rsidR="005134E6" w:rsidRDefault="005134E6" w:rsidP="00031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DE49" w14:textId="77777777" w:rsidR="00A27AF6" w:rsidRDefault="00A27A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A767" w14:textId="77777777" w:rsidR="00031D74" w:rsidRDefault="0026698C" w:rsidP="00392FF3">
    <w:pPr>
      <w:pStyle w:val="Cabealho"/>
      <w:tabs>
        <w:tab w:val="clear" w:pos="8504"/>
        <w:tab w:val="right" w:pos="8222"/>
      </w:tabs>
      <w:ind w:right="282"/>
      <w:jc w:val="center"/>
    </w:pPr>
    <w:r>
      <w:rPr>
        <w:noProof/>
      </w:rPr>
      <w:drawing>
        <wp:inline distT="0" distB="0" distL="0" distR="0" wp14:anchorId="74C3A571" wp14:editId="10AEDA69">
          <wp:extent cx="1447800" cy="1321435"/>
          <wp:effectExtent l="0" t="0" r="0" b="0"/>
          <wp:docPr id="285611755" name="Imagem 2856117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312" t="26042" r="19791" b="19270"/>
                  <a:stretch/>
                </pic:blipFill>
                <pic:spPr bwMode="auto">
                  <a:xfrm>
                    <a:off x="0" y="0"/>
                    <a:ext cx="1447800" cy="13214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EAA43" w14:textId="77777777" w:rsidR="00A27AF6" w:rsidRDefault="00A27A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231DC"/>
    <w:multiLevelType w:val="hybridMultilevel"/>
    <w:tmpl w:val="7F4268A4"/>
    <w:lvl w:ilvl="0" w:tplc="B1DE3E5A">
      <w:start w:val="43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8962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33"/>
    <w:rsid w:val="00000690"/>
    <w:rsid w:val="000030C8"/>
    <w:rsid w:val="00003667"/>
    <w:rsid w:val="00004407"/>
    <w:rsid w:val="0002579F"/>
    <w:rsid w:val="00025A1F"/>
    <w:rsid w:val="000302D3"/>
    <w:rsid w:val="00031B1D"/>
    <w:rsid w:val="00031D74"/>
    <w:rsid w:val="000372D5"/>
    <w:rsid w:val="0004482C"/>
    <w:rsid w:val="00070FD8"/>
    <w:rsid w:val="000774FC"/>
    <w:rsid w:val="000831D0"/>
    <w:rsid w:val="00094D8D"/>
    <w:rsid w:val="00095542"/>
    <w:rsid w:val="00096350"/>
    <w:rsid w:val="000A475E"/>
    <w:rsid w:val="000B0BF8"/>
    <w:rsid w:val="000B51BB"/>
    <w:rsid w:val="000B72C8"/>
    <w:rsid w:val="000C0CC0"/>
    <w:rsid w:val="000C6CF2"/>
    <w:rsid w:val="000D29DA"/>
    <w:rsid w:val="000D7583"/>
    <w:rsid w:val="000D7DB7"/>
    <w:rsid w:val="000E4EE6"/>
    <w:rsid w:val="000F4DB5"/>
    <w:rsid w:val="00105648"/>
    <w:rsid w:val="00115687"/>
    <w:rsid w:val="00124966"/>
    <w:rsid w:val="00130848"/>
    <w:rsid w:val="00132A9A"/>
    <w:rsid w:val="0014037C"/>
    <w:rsid w:val="001409E6"/>
    <w:rsid w:val="00141DEE"/>
    <w:rsid w:val="001420A3"/>
    <w:rsid w:val="0014290A"/>
    <w:rsid w:val="00146733"/>
    <w:rsid w:val="0014718C"/>
    <w:rsid w:val="00165AE2"/>
    <w:rsid w:val="001856CA"/>
    <w:rsid w:val="0019383E"/>
    <w:rsid w:val="001A3838"/>
    <w:rsid w:val="001A6331"/>
    <w:rsid w:val="001B012C"/>
    <w:rsid w:val="001C1E0B"/>
    <w:rsid w:val="001C4F34"/>
    <w:rsid w:val="001C61A7"/>
    <w:rsid w:val="001C7E7F"/>
    <w:rsid w:val="001D3280"/>
    <w:rsid w:val="001D6618"/>
    <w:rsid w:val="001D74EF"/>
    <w:rsid w:val="001E1217"/>
    <w:rsid w:val="001E6D87"/>
    <w:rsid w:val="001F03C0"/>
    <w:rsid w:val="00206764"/>
    <w:rsid w:val="002113F4"/>
    <w:rsid w:val="00212CFF"/>
    <w:rsid w:val="00214B92"/>
    <w:rsid w:val="00215D16"/>
    <w:rsid w:val="002176AC"/>
    <w:rsid w:val="00221DB3"/>
    <w:rsid w:val="00225602"/>
    <w:rsid w:val="0023381F"/>
    <w:rsid w:val="00234E8E"/>
    <w:rsid w:val="002434B0"/>
    <w:rsid w:val="00243D26"/>
    <w:rsid w:val="0024472B"/>
    <w:rsid w:val="00250293"/>
    <w:rsid w:val="00253160"/>
    <w:rsid w:val="002655A1"/>
    <w:rsid w:val="0026698C"/>
    <w:rsid w:val="00275DE0"/>
    <w:rsid w:val="00276F54"/>
    <w:rsid w:val="00277F37"/>
    <w:rsid w:val="00287A01"/>
    <w:rsid w:val="002A2947"/>
    <w:rsid w:val="002A53FD"/>
    <w:rsid w:val="002A550B"/>
    <w:rsid w:val="002B1A50"/>
    <w:rsid w:val="002B1F87"/>
    <w:rsid w:val="002C54A1"/>
    <w:rsid w:val="002C7AA8"/>
    <w:rsid w:val="002E26E6"/>
    <w:rsid w:val="002F0C84"/>
    <w:rsid w:val="002F2C26"/>
    <w:rsid w:val="002F3365"/>
    <w:rsid w:val="002F3AC8"/>
    <w:rsid w:val="00301C8D"/>
    <w:rsid w:val="00311404"/>
    <w:rsid w:val="00312A41"/>
    <w:rsid w:val="00314229"/>
    <w:rsid w:val="00315249"/>
    <w:rsid w:val="003165CF"/>
    <w:rsid w:val="00323B4C"/>
    <w:rsid w:val="003277D7"/>
    <w:rsid w:val="00334F4E"/>
    <w:rsid w:val="00337D96"/>
    <w:rsid w:val="00344076"/>
    <w:rsid w:val="0034652F"/>
    <w:rsid w:val="0035707C"/>
    <w:rsid w:val="00371C1E"/>
    <w:rsid w:val="003778C4"/>
    <w:rsid w:val="003804B2"/>
    <w:rsid w:val="00392FF3"/>
    <w:rsid w:val="00396E21"/>
    <w:rsid w:val="003A31C2"/>
    <w:rsid w:val="003B2693"/>
    <w:rsid w:val="003B604E"/>
    <w:rsid w:val="003B6C6A"/>
    <w:rsid w:val="003C2693"/>
    <w:rsid w:val="003C769C"/>
    <w:rsid w:val="003D4BB2"/>
    <w:rsid w:val="003D675F"/>
    <w:rsid w:val="003E134D"/>
    <w:rsid w:val="003E15B3"/>
    <w:rsid w:val="003E47A9"/>
    <w:rsid w:val="003E53B6"/>
    <w:rsid w:val="003E7251"/>
    <w:rsid w:val="003F10CC"/>
    <w:rsid w:val="003F7DFA"/>
    <w:rsid w:val="00401E06"/>
    <w:rsid w:val="00405673"/>
    <w:rsid w:val="00417224"/>
    <w:rsid w:val="00417878"/>
    <w:rsid w:val="00440200"/>
    <w:rsid w:val="0044406F"/>
    <w:rsid w:val="00444D5F"/>
    <w:rsid w:val="004566A5"/>
    <w:rsid w:val="00457094"/>
    <w:rsid w:val="004633A6"/>
    <w:rsid w:val="00474004"/>
    <w:rsid w:val="0047482E"/>
    <w:rsid w:val="00494582"/>
    <w:rsid w:val="004A2944"/>
    <w:rsid w:val="004A2A76"/>
    <w:rsid w:val="004A3DA5"/>
    <w:rsid w:val="004B5639"/>
    <w:rsid w:val="004C663F"/>
    <w:rsid w:val="004D0EFE"/>
    <w:rsid w:val="004D5451"/>
    <w:rsid w:val="004D7029"/>
    <w:rsid w:val="004E4C82"/>
    <w:rsid w:val="004F15E0"/>
    <w:rsid w:val="004F2716"/>
    <w:rsid w:val="004F4761"/>
    <w:rsid w:val="005000B7"/>
    <w:rsid w:val="00502CD5"/>
    <w:rsid w:val="00504F29"/>
    <w:rsid w:val="00507019"/>
    <w:rsid w:val="00510A34"/>
    <w:rsid w:val="005134E6"/>
    <w:rsid w:val="00515912"/>
    <w:rsid w:val="00523D56"/>
    <w:rsid w:val="00524552"/>
    <w:rsid w:val="005256EC"/>
    <w:rsid w:val="00536C51"/>
    <w:rsid w:val="005416E4"/>
    <w:rsid w:val="00543D1D"/>
    <w:rsid w:val="00544AF5"/>
    <w:rsid w:val="005454BE"/>
    <w:rsid w:val="00555EA6"/>
    <w:rsid w:val="00556C9F"/>
    <w:rsid w:val="0056588D"/>
    <w:rsid w:val="00571548"/>
    <w:rsid w:val="0057303F"/>
    <w:rsid w:val="00577DDB"/>
    <w:rsid w:val="005814D3"/>
    <w:rsid w:val="005836AE"/>
    <w:rsid w:val="00590E2E"/>
    <w:rsid w:val="00597030"/>
    <w:rsid w:val="005A70A0"/>
    <w:rsid w:val="005B7A78"/>
    <w:rsid w:val="005C2A9B"/>
    <w:rsid w:val="005C3D09"/>
    <w:rsid w:val="005C7D66"/>
    <w:rsid w:val="005D44FE"/>
    <w:rsid w:val="005D5E65"/>
    <w:rsid w:val="005D7D03"/>
    <w:rsid w:val="005E1DB1"/>
    <w:rsid w:val="005E29F0"/>
    <w:rsid w:val="005F59C0"/>
    <w:rsid w:val="006012FC"/>
    <w:rsid w:val="00603A2F"/>
    <w:rsid w:val="00612D51"/>
    <w:rsid w:val="00617027"/>
    <w:rsid w:val="00621E7D"/>
    <w:rsid w:val="00622182"/>
    <w:rsid w:val="00626627"/>
    <w:rsid w:val="006278D6"/>
    <w:rsid w:val="0063383E"/>
    <w:rsid w:val="00635CED"/>
    <w:rsid w:val="006447FE"/>
    <w:rsid w:val="00650177"/>
    <w:rsid w:val="00654C5A"/>
    <w:rsid w:val="00656AFD"/>
    <w:rsid w:val="00661B36"/>
    <w:rsid w:val="00675ACB"/>
    <w:rsid w:val="00691847"/>
    <w:rsid w:val="0069573E"/>
    <w:rsid w:val="006B2410"/>
    <w:rsid w:val="006B314F"/>
    <w:rsid w:val="006C1B55"/>
    <w:rsid w:val="006C5830"/>
    <w:rsid w:val="006C59A2"/>
    <w:rsid w:val="006D184B"/>
    <w:rsid w:val="006D1C67"/>
    <w:rsid w:val="006E448D"/>
    <w:rsid w:val="006F101D"/>
    <w:rsid w:val="006F7609"/>
    <w:rsid w:val="007114D0"/>
    <w:rsid w:val="0071396A"/>
    <w:rsid w:val="00721D5C"/>
    <w:rsid w:val="00730830"/>
    <w:rsid w:val="0073277B"/>
    <w:rsid w:val="007354AA"/>
    <w:rsid w:val="007467EF"/>
    <w:rsid w:val="00773EA6"/>
    <w:rsid w:val="0078787F"/>
    <w:rsid w:val="00790499"/>
    <w:rsid w:val="00796AC0"/>
    <w:rsid w:val="007A63AB"/>
    <w:rsid w:val="007B102C"/>
    <w:rsid w:val="007B22E5"/>
    <w:rsid w:val="007B3BDE"/>
    <w:rsid w:val="007B429E"/>
    <w:rsid w:val="007C03DF"/>
    <w:rsid w:val="007C6A66"/>
    <w:rsid w:val="007E105D"/>
    <w:rsid w:val="007E7AB7"/>
    <w:rsid w:val="007F1226"/>
    <w:rsid w:val="007F52E6"/>
    <w:rsid w:val="008143BA"/>
    <w:rsid w:val="008258D1"/>
    <w:rsid w:val="008365B5"/>
    <w:rsid w:val="00840EA8"/>
    <w:rsid w:val="00844485"/>
    <w:rsid w:val="008514F0"/>
    <w:rsid w:val="00856EE6"/>
    <w:rsid w:val="008611E4"/>
    <w:rsid w:val="00872FDD"/>
    <w:rsid w:val="008752DD"/>
    <w:rsid w:val="00884A93"/>
    <w:rsid w:val="00890C5A"/>
    <w:rsid w:val="008A24BB"/>
    <w:rsid w:val="008A3FF2"/>
    <w:rsid w:val="008A65FF"/>
    <w:rsid w:val="008C71D9"/>
    <w:rsid w:val="008D0F40"/>
    <w:rsid w:val="008D7EBD"/>
    <w:rsid w:val="008E435E"/>
    <w:rsid w:val="008F5E24"/>
    <w:rsid w:val="00904BD9"/>
    <w:rsid w:val="00904F90"/>
    <w:rsid w:val="0090597A"/>
    <w:rsid w:val="009068C6"/>
    <w:rsid w:val="00906F92"/>
    <w:rsid w:val="009130F4"/>
    <w:rsid w:val="00913357"/>
    <w:rsid w:val="0091438D"/>
    <w:rsid w:val="00916B4D"/>
    <w:rsid w:val="009221B2"/>
    <w:rsid w:val="00922C88"/>
    <w:rsid w:val="0093211B"/>
    <w:rsid w:val="00934830"/>
    <w:rsid w:val="009513EA"/>
    <w:rsid w:val="00951F39"/>
    <w:rsid w:val="00956501"/>
    <w:rsid w:val="0096768D"/>
    <w:rsid w:val="00972DC3"/>
    <w:rsid w:val="00973E3E"/>
    <w:rsid w:val="00983733"/>
    <w:rsid w:val="009858E0"/>
    <w:rsid w:val="00986E52"/>
    <w:rsid w:val="00993660"/>
    <w:rsid w:val="00994F19"/>
    <w:rsid w:val="009A7505"/>
    <w:rsid w:val="009A7C91"/>
    <w:rsid w:val="009A7F8C"/>
    <w:rsid w:val="009B6BB3"/>
    <w:rsid w:val="009B7F2D"/>
    <w:rsid w:val="009C069B"/>
    <w:rsid w:val="009C47C1"/>
    <w:rsid w:val="009C6E8A"/>
    <w:rsid w:val="009D2DE9"/>
    <w:rsid w:val="009D3011"/>
    <w:rsid w:val="009D5F69"/>
    <w:rsid w:val="009E09EA"/>
    <w:rsid w:val="009E1B5B"/>
    <w:rsid w:val="009F61F6"/>
    <w:rsid w:val="00A1231D"/>
    <w:rsid w:val="00A128FA"/>
    <w:rsid w:val="00A12D39"/>
    <w:rsid w:val="00A27AF6"/>
    <w:rsid w:val="00A46EA1"/>
    <w:rsid w:val="00A5270F"/>
    <w:rsid w:val="00A533DA"/>
    <w:rsid w:val="00A6051A"/>
    <w:rsid w:val="00A61010"/>
    <w:rsid w:val="00A70ED6"/>
    <w:rsid w:val="00A759A0"/>
    <w:rsid w:val="00A84F62"/>
    <w:rsid w:val="00A8613C"/>
    <w:rsid w:val="00A93323"/>
    <w:rsid w:val="00AA478D"/>
    <w:rsid w:val="00AA61AA"/>
    <w:rsid w:val="00AA6421"/>
    <w:rsid w:val="00AB1AFF"/>
    <w:rsid w:val="00AB4E8B"/>
    <w:rsid w:val="00AB596F"/>
    <w:rsid w:val="00AC0A75"/>
    <w:rsid w:val="00AC3C92"/>
    <w:rsid w:val="00AC7014"/>
    <w:rsid w:val="00AD2CA1"/>
    <w:rsid w:val="00AD660B"/>
    <w:rsid w:val="00AF141C"/>
    <w:rsid w:val="00AF359A"/>
    <w:rsid w:val="00B17CF5"/>
    <w:rsid w:val="00B217DC"/>
    <w:rsid w:val="00B23E58"/>
    <w:rsid w:val="00B24E50"/>
    <w:rsid w:val="00B35840"/>
    <w:rsid w:val="00B47CA5"/>
    <w:rsid w:val="00B509B4"/>
    <w:rsid w:val="00B51C05"/>
    <w:rsid w:val="00B54151"/>
    <w:rsid w:val="00B5758E"/>
    <w:rsid w:val="00B70FA5"/>
    <w:rsid w:val="00B77403"/>
    <w:rsid w:val="00B84C77"/>
    <w:rsid w:val="00BC5D42"/>
    <w:rsid w:val="00BC6470"/>
    <w:rsid w:val="00BC7C3B"/>
    <w:rsid w:val="00BD50D0"/>
    <w:rsid w:val="00BE261C"/>
    <w:rsid w:val="00BF7DAB"/>
    <w:rsid w:val="00C06657"/>
    <w:rsid w:val="00C17603"/>
    <w:rsid w:val="00C244F0"/>
    <w:rsid w:val="00C25790"/>
    <w:rsid w:val="00C27742"/>
    <w:rsid w:val="00C3120C"/>
    <w:rsid w:val="00C34E51"/>
    <w:rsid w:val="00C53ECF"/>
    <w:rsid w:val="00C55BF0"/>
    <w:rsid w:val="00C65D0F"/>
    <w:rsid w:val="00C66E51"/>
    <w:rsid w:val="00C71355"/>
    <w:rsid w:val="00C72E36"/>
    <w:rsid w:val="00C75332"/>
    <w:rsid w:val="00C83CB3"/>
    <w:rsid w:val="00C8667B"/>
    <w:rsid w:val="00C91459"/>
    <w:rsid w:val="00C92DB7"/>
    <w:rsid w:val="00CA22F0"/>
    <w:rsid w:val="00CB01E2"/>
    <w:rsid w:val="00CB66C7"/>
    <w:rsid w:val="00CC7BDB"/>
    <w:rsid w:val="00CD0DC2"/>
    <w:rsid w:val="00CD2813"/>
    <w:rsid w:val="00CE15E0"/>
    <w:rsid w:val="00D00764"/>
    <w:rsid w:val="00D00A66"/>
    <w:rsid w:val="00D0101C"/>
    <w:rsid w:val="00D13570"/>
    <w:rsid w:val="00D13C6A"/>
    <w:rsid w:val="00D17E99"/>
    <w:rsid w:val="00D20371"/>
    <w:rsid w:val="00D2557B"/>
    <w:rsid w:val="00D2765A"/>
    <w:rsid w:val="00D31073"/>
    <w:rsid w:val="00D36F15"/>
    <w:rsid w:val="00D42AC5"/>
    <w:rsid w:val="00D45A13"/>
    <w:rsid w:val="00D45A4D"/>
    <w:rsid w:val="00D50021"/>
    <w:rsid w:val="00D56460"/>
    <w:rsid w:val="00D61D54"/>
    <w:rsid w:val="00D66B4D"/>
    <w:rsid w:val="00D678FF"/>
    <w:rsid w:val="00D71078"/>
    <w:rsid w:val="00D71478"/>
    <w:rsid w:val="00D76690"/>
    <w:rsid w:val="00D8257B"/>
    <w:rsid w:val="00D83DDC"/>
    <w:rsid w:val="00D872B6"/>
    <w:rsid w:val="00D963AF"/>
    <w:rsid w:val="00DA5729"/>
    <w:rsid w:val="00DB00B6"/>
    <w:rsid w:val="00DB7A5F"/>
    <w:rsid w:val="00DC570C"/>
    <w:rsid w:val="00DC76E3"/>
    <w:rsid w:val="00DD5C3F"/>
    <w:rsid w:val="00DE2579"/>
    <w:rsid w:val="00DE56D7"/>
    <w:rsid w:val="00DE6C4D"/>
    <w:rsid w:val="00DE6D57"/>
    <w:rsid w:val="00DF5505"/>
    <w:rsid w:val="00E0561E"/>
    <w:rsid w:val="00E11258"/>
    <w:rsid w:val="00E131B3"/>
    <w:rsid w:val="00E16E3B"/>
    <w:rsid w:val="00E269D8"/>
    <w:rsid w:val="00E326EB"/>
    <w:rsid w:val="00E45FE2"/>
    <w:rsid w:val="00E53EB2"/>
    <w:rsid w:val="00E66B69"/>
    <w:rsid w:val="00E71E34"/>
    <w:rsid w:val="00E812BE"/>
    <w:rsid w:val="00E85F74"/>
    <w:rsid w:val="00E86ACF"/>
    <w:rsid w:val="00E93A61"/>
    <w:rsid w:val="00E961C6"/>
    <w:rsid w:val="00E9690A"/>
    <w:rsid w:val="00EA0ACF"/>
    <w:rsid w:val="00EB057A"/>
    <w:rsid w:val="00EB538B"/>
    <w:rsid w:val="00EB54B5"/>
    <w:rsid w:val="00EB5B9D"/>
    <w:rsid w:val="00EB669F"/>
    <w:rsid w:val="00EC7BAD"/>
    <w:rsid w:val="00ED52E0"/>
    <w:rsid w:val="00ED6B03"/>
    <w:rsid w:val="00ED7835"/>
    <w:rsid w:val="00EE25C3"/>
    <w:rsid w:val="00EE5603"/>
    <w:rsid w:val="00F04134"/>
    <w:rsid w:val="00F12E9B"/>
    <w:rsid w:val="00F26A73"/>
    <w:rsid w:val="00F4481F"/>
    <w:rsid w:val="00F450FA"/>
    <w:rsid w:val="00F4584C"/>
    <w:rsid w:val="00F47B20"/>
    <w:rsid w:val="00F65690"/>
    <w:rsid w:val="00F85EAD"/>
    <w:rsid w:val="00F875BA"/>
    <w:rsid w:val="00F90301"/>
    <w:rsid w:val="00F90406"/>
    <w:rsid w:val="00F92825"/>
    <w:rsid w:val="00F93EA1"/>
    <w:rsid w:val="00F96A51"/>
    <w:rsid w:val="00FA7B10"/>
    <w:rsid w:val="00FB1F40"/>
    <w:rsid w:val="00FB44B1"/>
    <w:rsid w:val="00FB7FAB"/>
    <w:rsid w:val="00FC0048"/>
    <w:rsid w:val="00FC1DD4"/>
    <w:rsid w:val="00FD018D"/>
    <w:rsid w:val="00FD2438"/>
    <w:rsid w:val="00FD3B7D"/>
    <w:rsid w:val="00FE0A38"/>
    <w:rsid w:val="00FE25E2"/>
    <w:rsid w:val="00FE2D95"/>
    <w:rsid w:val="00FF0E7D"/>
    <w:rsid w:val="00FF52BA"/>
    <w:rsid w:val="00FF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03950"/>
  <w15:chartTrackingRefBased/>
  <w15:docId w15:val="{FE633465-B882-4A71-9CC8-B9845941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41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53E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3EB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031D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1D74"/>
  </w:style>
  <w:style w:type="paragraph" w:styleId="Rodap">
    <w:name w:val="footer"/>
    <w:basedOn w:val="Normal"/>
    <w:link w:val="RodapChar"/>
    <w:uiPriority w:val="99"/>
    <w:unhideWhenUsed/>
    <w:rsid w:val="00031D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1D74"/>
  </w:style>
  <w:style w:type="paragraph" w:styleId="PargrafodaLista">
    <w:name w:val="List Paragraph"/>
    <w:basedOn w:val="Normal"/>
    <w:uiPriority w:val="34"/>
    <w:qFormat/>
    <w:rsid w:val="00D5002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34F4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4F4E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9D5F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8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Normal2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66CDAFD71A4DAE8E8187C854D82F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1A9A5D-33AA-430D-8D94-EE1D7AFB869A}"/>
      </w:docPartPr>
      <w:docPartBody>
        <w:p w:rsidR="004165FC" w:rsidRDefault="00FF06C3" w:rsidP="00FF06C3">
          <w:pPr>
            <w:pStyle w:val="1866CDAFD71A4DAE8E8187C854D82FDF"/>
          </w:pPr>
          <w:r w:rsidRPr="00B96B81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84"/>
    <w:rsid w:val="00001884"/>
    <w:rsid w:val="00083922"/>
    <w:rsid w:val="00086A31"/>
    <w:rsid w:val="00243916"/>
    <w:rsid w:val="002A53FD"/>
    <w:rsid w:val="003224E5"/>
    <w:rsid w:val="004165FC"/>
    <w:rsid w:val="00555EA6"/>
    <w:rsid w:val="00577953"/>
    <w:rsid w:val="0059599F"/>
    <w:rsid w:val="005A50CC"/>
    <w:rsid w:val="00B1194D"/>
    <w:rsid w:val="00B35F7E"/>
    <w:rsid w:val="00CE15E0"/>
    <w:rsid w:val="00D56460"/>
    <w:rsid w:val="00F93EA1"/>
    <w:rsid w:val="00FE25E2"/>
    <w:rsid w:val="00FF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43916"/>
    <w:rPr>
      <w:color w:val="666666"/>
    </w:rPr>
  </w:style>
  <w:style w:type="paragraph" w:customStyle="1" w:styleId="1866CDAFD71A4DAE8E8187C854D82FDF">
    <w:name w:val="1866CDAFD71A4DAE8E8187C854D82FDF"/>
    <w:rsid w:val="00FF06C3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60098-8157-483B-8689-F4F451BB3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Normal2.dotm</Template>
  <TotalTime>690</TotalTime>
  <Pages>1</Pages>
  <Words>81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Diego Bacci</cp:lastModifiedBy>
  <cp:revision>108</cp:revision>
  <cp:lastPrinted>2025-12-19T23:19:00Z</cp:lastPrinted>
  <dcterms:created xsi:type="dcterms:W3CDTF">2025-10-24T20:14:00Z</dcterms:created>
  <dcterms:modified xsi:type="dcterms:W3CDTF">2026-05-06T17:17:00Z</dcterms:modified>
</cp:coreProperties>
</file>